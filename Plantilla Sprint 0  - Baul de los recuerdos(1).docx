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4059D3D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C45830" w14:textId="3DA8F193" w:rsidR="00D077E9" w:rsidRDefault="00CD528B" w:rsidP="00D077E9">
                                  <w:pPr>
                                    <w:pStyle w:val="Ttulo"/>
                                    <w:spacing w:after="0"/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Nombre del proyecto</w:t>
                                  </w:r>
                                </w:p>
                                <w:p w14:paraId="164157A1" w14:textId="6B0B6CFB" w:rsidR="00CD528B" w:rsidRPr="00D86945" w:rsidRDefault="00CD528B" w:rsidP="00D077E9">
                                  <w:pPr>
                                    <w:pStyle w:val="Ttulo"/>
                                    <w:spacing w:after="0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72C45830" w14:textId="3DA8F193" w:rsidR="00D077E9" w:rsidRDefault="00CD528B" w:rsidP="00D077E9">
                            <w:pPr>
                              <w:pStyle w:val="Ttulo"/>
                              <w:spacing w:after="0"/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Nombre del proyecto</w:t>
                            </w:r>
                          </w:p>
                          <w:p w14:paraId="164157A1" w14:textId="6B0B6CFB" w:rsidR="00CD528B" w:rsidRPr="00D86945" w:rsidRDefault="00CD528B" w:rsidP="00D077E9">
                            <w:pPr>
                              <w:pStyle w:val="Ttulo"/>
                              <w:spacing w:after="0"/>
                            </w:pPr>
                            <w:r>
                              <w:rPr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6A7E2F9F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FF000B">
                  <w:rPr>
                    <w:rStyle w:val="SubttuloCar"/>
                    <w:b w:val="0"/>
                    <w:noProof/>
                    <w:lang w:bidi="es-ES"/>
                  </w:rPr>
                  <w:t>21 marzo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616C70E" w14:textId="77777777" w:rsidR="00D077E9" w:rsidRDefault="008F1C24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CEC514602C9C41ABB2694092C63DBD58"/>
                </w:placeholder>
                <w:showingPlcHdr/>
                <w15:appearance w15:val="hidden"/>
              </w:sdtPr>
              <w:sdtEndPr/>
              <w:sdtContent>
                <w:r w:rsidR="00D077E9">
                  <w:rPr>
                    <w:noProof/>
                    <w:lang w:bidi="es-ES"/>
                  </w:rPr>
                  <w:t>NOMBRE DE LA COMPAÑÍA</w:t>
                </w:r>
              </w:sdtContent>
            </w:sdt>
          </w:p>
          <w:p w14:paraId="02DF298C" w14:textId="77777777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BD9461F4A18B4E2F958D8FD57C3BFE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>
                  <w:rPr>
                    <w:noProof/>
                    <w:lang w:bidi="es-ES"/>
                  </w:rPr>
                  <w:t>Su nombre</w:t>
                </w:r>
              </w:sdtContent>
            </w:sdt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77777777" w:rsidR="00D077E9" w:rsidRDefault="00AB02A7">
      <w:pPr>
        <w:spacing w:after="200"/>
        <w:rPr>
          <w:noProof/>
        </w:rPr>
      </w:pPr>
      <w:r w:rsidRPr="00D967AC">
        <w:rPr>
          <w:noProof/>
          <w:lang w:bidi="es-ES"/>
        </w:rPr>
        <w:drawing>
          <wp:anchor distT="0" distB="0" distL="114300" distR="114300" simplePos="0" relativeHeight="251661312" behindDoc="0" locked="0" layoutInCell="1" allowOverlap="1" wp14:anchorId="479084CC" wp14:editId="0E4366D8">
            <wp:simplePos x="0" y="0"/>
            <wp:positionH relativeFrom="column">
              <wp:posOffset>4949190</wp:posOffset>
            </wp:positionH>
            <wp:positionV relativeFrom="paragraph">
              <wp:posOffset>7833359</wp:posOffset>
            </wp:positionV>
            <wp:extent cx="1786904" cy="561975"/>
            <wp:effectExtent l="0" t="0" r="0" b="0"/>
            <wp:wrapNone/>
            <wp:docPr id="12" name="Gráfico 201" descr="marcador-de-posición-de-logotipo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 descr="marcador-de-posición-de-logotipo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303" cy="567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3D2C579C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5A3CD8EB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F2DDC1E" w14:textId="3CA75F6E" w:rsidR="00D077E9" w:rsidRPr="007A582F" w:rsidRDefault="00CD528B" w:rsidP="00D077E9">
      <w:pPr>
        <w:pStyle w:val="Ttulo1"/>
        <w:rPr>
          <w:rFonts w:asciiTheme="minorHAnsi" w:hAnsiTheme="minorHAnsi" w:cstheme="minorHAnsi"/>
          <w:noProof/>
          <w:sz w:val="28"/>
          <w:lang w:bidi="es-ES"/>
        </w:rPr>
      </w:pPr>
      <w:r w:rsidRPr="007A582F">
        <w:rPr>
          <w:rFonts w:asciiTheme="minorHAnsi" w:hAnsiTheme="minorHAnsi" w:cstheme="minorHAnsi"/>
          <w:noProof/>
          <w:sz w:val="28"/>
          <w:lang w:bidi="es-ES"/>
        </w:rPr>
        <w:lastRenderedPageBreak/>
        <w:t>Objetivo</w:t>
      </w:r>
    </w:p>
    <w:p w14:paraId="3F48546B" w14:textId="4C33AFEF" w:rsidR="00CD528B" w:rsidRDefault="007A582F" w:rsidP="00D077E9">
      <w:pPr>
        <w:pStyle w:val="Ttulo1"/>
        <w:rPr>
          <w:rFonts w:asciiTheme="minorHAnsi" w:hAnsiTheme="minorHAnsi" w:cstheme="minorHAnsi"/>
          <w:b w:val="0"/>
          <w:noProof/>
          <w:sz w:val="28"/>
          <w:lang w:bidi="es-ES"/>
        </w:rPr>
      </w:pPr>
      <w:r w:rsidRPr="007A582F">
        <w:rPr>
          <w:rFonts w:asciiTheme="minorHAnsi" w:hAnsiTheme="minorHAnsi" w:cstheme="minorHAnsi"/>
          <w:b w:val="0"/>
          <w:sz w:val="28"/>
        </w:rPr>
        <w:t xml:space="preserve">Desarrollar un sistema de </w:t>
      </w:r>
      <w:r w:rsidRPr="007A582F">
        <w:rPr>
          <w:rStyle w:val="Textoennegrita"/>
          <w:rFonts w:asciiTheme="minorHAnsi" w:hAnsiTheme="minorHAnsi" w:cstheme="minorHAnsi"/>
          <w:sz w:val="28"/>
        </w:rPr>
        <w:t>gestión de colecciones nostálgicas</w:t>
      </w:r>
      <w:r w:rsidRPr="007A582F">
        <w:rPr>
          <w:rFonts w:asciiTheme="minorHAnsi" w:hAnsiTheme="minorHAnsi" w:cstheme="minorHAnsi"/>
          <w:b w:val="0"/>
          <w:sz w:val="28"/>
        </w:rPr>
        <w:t xml:space="preserve"> que permita a los usuarios registrar, organizar y administrar objetos significativos de su infancia o etapas pasadas, mediante operaciones CRUD (crear, leer, actualizar y eliminar), facilitando la clasificación por categorías y subcategorías, y promoviendo la conservación de recuerdos personales de forma estructurada y digital.</w:t>
      </w:r>
      <w:r w:rsidRPr="007A582F">
        <w:rPr>
          <w:rFonts w:asciiTheme="minorHAnsi" w:hAnsiTheme="minorHAnsi" w:cstheme="minorHAnsi"/>
          <w:b w:val="0"/>
          <w:noProof/>
          <w:sz w:val="28"/>
          <w:lang w:bidi="es-ES"/>
        </w:rPr>
        <w:t xml:space="preserve"> </w:t>
      </w:r>
    </w:p>
    <w:p w14:paraId="75F1381E" w14:textId="4BADC4C5" w:rsidR="00AD6FFF" w:rsidRPr="006601EC" w:rsidRDefault="00AD6FFF" w:rsidP="00D077E9">
      <w:pPr>
        <w:pStyle w:val="Ttulo1"/>
      </w:pPr>
      <w:r>
        <w:t>Listado de funcionalidades</w:t>
      </w:r>
    </w:p>
    <w:p w14:paraId="1C10071A" w14:textId="77777777" w:rsidR="009B2961" w:rsidRDefault="009B2961" w:rsidP="001C714F">
      <w:pPr>
        <w:pStyle w:val="Contenido"/>
        <w:numPr>
          <w:ilvl w:val="0"/>
          <w:numId w:val="3"/>
        </w:numPr>
      </w:pPr>
      <w:r>
        <w:t xml:space="preserve">Gestión de colecciones nostálgicas mediante registro, edición y eliminación de objetos </w:t>
      </w:r>
    </w:p>
    <w:p w14:paraId="3FEFBEC1" w14:textId="77777777" w:rsidR="009B2961" w:rsidRDefault="009B2961" w:rsidP="001C714F">
      <w:pPr>
        <w:pStyle w:val="Contenido"/>
        <w:numPr>
          <w:ilvl w:val="0"/>
          <w:numId w:val="3"/>
        </w:numPr>
      </w:pPr>
      <w:r>
        <w:t>Organización por categorías y subcategorías (juguetes, videojuegos, deportes, etc.)</w:t>
      </w:r>
    </w:p>
    <w:p w14:paraId="7480D02C" w14:textId="77777777" w:rsidR="009B2961" w:rsidRDefault="009B2961" w:rsidP="001C714F">
      <w:pPr>
        <w:pStyle w:val="Contenido"/>
        <w:numPr>
          <w:ilvl w:val="0"/>
          <w:numId w:val="3"/>
        </w:numPr>
      </w:pPr>
      <w:r>
        <w:t>Visualización de colecciones en tiempo real</w:t>
      </w:r>
    </w:p>
    <w:p w14:paraId="38337F26" w14:textId="77777777" w:rsidR="009B2961" w:rsidRDefault="009B2961" w:rsidP="001C714F">
      <w:pPr>
        <w:pStyle w:val="Contenido"/>
        <w:numPr>
          <w:ilvl w:val="0"/>
          <w:numId w:val="3"/>
        </w:numPr>
      </w:pPr>
      <w:r>
        <w:t>Gestión de usuarios o perfiles (opcional)</w:t>
      </w:r>
    </w:p>
    <w:p w14:paraId="66C25C62" w14:textId="4A06C29B" w:rsidR="009B2961" w:rsidRDefault="009B2961" w:rsidP="009B2961">
      <w:pPr>
        <w:pStyle w:val="Contenido"/>
        <w:numPr>
          <w:ilvl w:val="0"/>
          <w:numId w:val="3"/>
        </w:numPr>
      </w:pPr>
      <w:r>
        <w:t>Almacenamiento de información detallada de cada objeto (descripción, año, estado, nivel de nostalgia)</w:t>
      </w:r>
    </w:p>
    <w:p w14:paraId="32DFB79A" w14:textId="77777777" w:rsidR="00AD6FFF" w:rsidRDefault="00AD6FFF" w:rsidP="00AD6FFF">
      <w:pPr>
        <w:pStyle w:val="Contenido"/>
        <w:numPr>
          <w:ilvl w:val="0"/>
          <w:numId w:val="3"/>
        </w:numPr>
      </w:pPr>
      <w:r>
        <w:t>Búsqueda y filtrado de elementos por nombre, categoría o nivel de nostalgia</w:t>
      </w:r>
    </w:p>
    <w:p w14:paraId="0064938C" w14:textId="4B936F87" w:rsidR="009B2961" w:rsidRDefault="00AD6FFF" w:rsidP="00AD6FFF">
      <w:pPr>
        <w:pStyle w:val="Contenido"/>
        <w:numPr>
          <w:ilvl w:val="0"/>
          <w:numId w:val="3"/>
        </w:numPr>
      </w:pPr>
      <w:r>
        <w:t>Generación de reportes sobre las colecciones (cantidad de objetos, categorías más usadas, etc.)</w:t>
      </w:r>
    </w:p>
    <w:p w14:paraId="497595F3" w14:textId="52D18DA4" w:rsidR="009B2961" w:rsidRDefault="00AD6FFF" w:rsidP="009B2961">
      <w:pPr>
        <w:pStyle w:val="Contenido"/>
        <w:numPr>
          <w:ilvl w:val="0"/>
          <w:numId w:val="3"/>
        </w:numPr>
      </w:pPr>
      <w:r w:rsidRPr="00AD6FFF">
        <w:t>Posibilidad de agregar imágenes o recuerdos escritos a cada elemento</w:t>
      </w:r>
    </w:p>
    <w:p w14:paraId="267D9889" w14:textId="3B519198" w:rsidR="009B2961" w:rsidRDefault="009B2961" w:rsidP="009B2961">
      <w:pPr>
        <w:pStyle w:val="Contenido"/>
      </w:pPr>
    </w:p>
    <w:p w14:paraId="434B352F" w14:textId="77777777" w:rsidR="009B2961" w:rsidRDefault="009B2961" w:rsidP="009B2961">
      <w:pPr>
        <w:pStyle w:val="Contenido"/>
      </w:pPr>
    </w:p>
    <w:p w14:paraId="281EE963" w14:textId="11AA7138" w:rsidR="00CD528B" w:rsidRDefault="00CD528B" w:rsidP="00D077E9">
      <w:pPr>
        <w:pStyle w:val="Ttulo1"/>
      </w:pPr>
      <w:r>
        <w:t>Listado de Requisitos Funcionales</w:t>
      </w:r>
    </w:p>
    <w:p w14:paraId="1B93C8A4" w14:textId="77777777" w:rsidR="00066EB5" w:rsidRDefault="00066EB5" w:rsidP="001C714F">
      <w:pPr>
        <w:pStyle w:val="Contenido"/>
        <w:numPr>
          <w:ilvl w:val="0"/>
          <w:numId w:val="4"/>
        </w:numPr>
      </w:pPr>
      <w:r w:rsidRPr="00066EB5">
        <w:t>El sistema debe permitir registrar nuevos objetos nostálgicos en la colección</w:t>
      </w:r>
    </w:p>
    <w:p w14:paraId="6F628626" w14:textId="77777777" w:rsidR="00066EB5" w:rsidRDefault="00066EB5" w:rsidP="001C714F">
      <w:pPr>
        <w:pStyle w:val="Contenido"/>
        <w:numPr>
          <w:ilvl w:val="0"/>
          <w:numId w:val="4"/>
        </w:numPr>
      </w:pPr>
      <w:r w:rsidRPr="00066EB5">
        <w:t>El sistema debe permitir visualizar la lista completa de objetos registrados</w:t>
      </w:r>
    </w:p>
    <w:p w14:paraId="6DA9F604" w14:textId="77777777" w:rsidR="00066EB5" w:rsidRDefault="00066EB5" w:rsidP="001C714F">
      <w:pPr>
        <w:pStyle w:val="Contenido"/>
        <w:numPr>
          <w:ilvl w:val="0"/>
          <w:numId w:val="4"/>
        </w:numPr>
      </w:pPr>
      <w:r w:rsidRPr="00066EB5">
        <w:t>El sistema debe permitir editar la información de cualquier objeto existente</w:t>
      </w:r>
    </w:p>
    <w:p w14:paraId="0327E30D" w14:textId="77777777" w:rsidR="00066EB5" w:rsidRDefault="00066EB5" w:rsidP="001C714F">
      <w:pPr>
        <w:pStyle w:val="Contenido"/>
        <w:numPr>
          <w:ilvl w:val="0"/>
          <w:numId w:val="4"/>
        </w:numPr>
      </w:pPr>
      <w:r w:rsidRPr="00066EB5">
        <w:t>El sistema debe permitir eliminar objetos de la colección</w:t>
      </w:r>
    </w:p>
    <w:p w14:paraId="0D6ED4F2" w14:textId="5D49B679" w:rsidR="00066EB5" w:rsidRDefault="00066EB5" w:rsidP="00066EB5">
      <w:pPr>
        <w:pStyle w:val="Contenido"/>
        <w:numPr>
          <w:ilvl w:val="0"/>
          <w:numId w:val="4"/>
        </w:numPr>
      </w:pPr>
      <w:r w:rsidRPr="00066EB5">
        <w:t>El sistema debe permitir clasificar los objetos en categorías y subcategorías</w:t>
      </w:r>
    </w:p>
    <w:p w14:paraId="6FEA173F" w14:textId="430091D4" w:rsidR="00066EB5" w:rsidRDefault="00066EB5" w:rsidP="00066EB5">
      <w:pPr>
        <w:pStyle w:val="Contenido"/>
        <w:numPr>
          <w:ilvl w:val="0"/>
          <w:numId w:val="4"/>
        </w:numPr>
      </w:pPr>
      <w:r w:rsidRPr="00066EB5">
        <w:t>El sistema debe permitir buscar y filtrar objetos según diferentes criterios (nombre, categoría, nivel de nostalgia)</w:t>
      </w:r>
    </w:p>
    <w:p w14:paraId="07E75CF1" w14:textId="3F1C2369" w:rsidR="00066EB5" w:rsidRDefault="00066EB5" w:rsidP="00066EB5">
      <w:pPr>
        <w:pStyle w:val="Contenido"/>
        <w:numPr>
          <w:ilvl w:val="0"/>
          <w:numId w:val="4"/>
        </w:numPr>
      </w:pPr>
      <w:r w:rsidRPr="00066EB5">
        <w:t>El sistema debe permitir almacenar información detallada de cada objeto (nombre, descripción, año, estado, etc.)</w:t>
      </w:r>
    </w:p>
    <w:p w14:paraId="35873CCD" w14:textId="44AB98F8" w:rsidR="00066EB5" w:rsidRDefault="00066EB5" w:rsidP="00066EB5">
      <w:pPr>
        <w:pStyle w:val="Contenido"/>
        <w:numPr>
          <w:ilvl w:val="0"/>
          <w:numId w:val="4"/>
        </w:numPr>
      </w:pPr>
      <w:r w:rsidRPr="00066EB5">
        <w:lastRenderedPageBreak/>
        <w:t>El sistema debe permitir generar reportes básicos sobre la colección (por ejemplo, cantidad de objetos por categoría)</w:t>
      </w:r>
    </w:p>
    <w:p w14:paraId="06182EE6" w14:textId="77777777" w:rsidR="00066EB5" w:rsidRDefault="00066EB5" w:rsidP="00066EB5">
      <w:pPr>
        <w:pStyle w:val="Contenido"/>
        <w:ind w:left="720"/>
      </w:pPr>
    </w:p>
    <w:p w14:paraId="75D28BCF" w14:textId="1800B8C2" w:rsidR="00CD528B" w:rsidRDefault="00CD528B" w:rsidP="00D077E9">
      <w:pPr>
        <w:pStyle w:val="Ttulo1"/>
      </w:pPr>
      <w:r>
        <w:t>Diagrama de Módulos</w:t>
      </w:r>
    </w:p>
    <w:p w14:paraId="324821C9" w14:textId="6EE63178" w:rsidR="001C714F" w:rsidRDefault="001C714F" w:rsidP="001C714F">
      <w:pPr>
        <w:pStyle w:val="Contenido"/>
      </w:pPr>
      <w:r>
        <w:t xml:space="preserve">Imagen que contiene el diagrama con sus módulos y relaciones entre </w:t>
      </w:r>
      <w:r w:rsidR="00515F13">
        <w:t>módulos</w:t>
      </w:r>
    </w:p>
    <w:p w14:paraId="07C7A17B" w14:textId="0ADE819B" w:rsidR="00CD528B" w:rsidRDefault="00CD528B" w:rsidP="00D077E9">
      <w:pPr>
        <w:pStyle w:val="Ttulo1"/>
      </w:pPr>
      <w:r>
        <w:t>Definición de Roles</w:t>
      </w:r>
    </w:p>
    <w:p w14:paraId="72A7A587" w14:textId="1C4B754E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Producto </w:t>
      </w:r>
      <w:proofErr w:type="spellStart"/>
      <w:r w:rsidRPr="00CD528B">
        <w:rPr>
          <w:b/>
          <w:bCs/>
        </w:rPr>
        <w:t>Owner</w:t>
      </w:r>
      <w:proofErr w:type="spellEnd"/>
      <w:r w:rsidRPr="00CD528B">
        <w:rPr>
          <w:b/>
          <w:bCs/>
        </w:rPr>
        <w:t>:</w:t>
      </w:r>
      <w:r>
        <w:t xml:space="preserve"> </w:t>
      </w:r>
      <w:r w:rsidR="00CF490E">
        <w:t>David Solís</w:t>
      </w:r>
    </w:p>
    <w:p w14:paraId="799C3748" w14:textId="422BF853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</w:t>
      </w:r>
      <w:r w:rsidR="00CF490E">
        <w:t xml:space="preserve"> Robert Cerón</w:t>
      </w:r>
    </w:p>
    <w:p w14:paraId="15247256" w14:textId="2ED1A328" w:rsidR="00CD528B" w:rsidRPr="00AD1BC9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 xml:space="preserve">Scrum </w:t>
      </w:r>
      <w:proofErr w:type="spellStart"/>
      <w:r w:rsidRPr="00AD1BC9">
        <w:rPr>
          <w:b/>
          <w:bCs/>
        </w:rPr>
        <w:t>Team</w:t>
      </w:r>
      <w:proofErr w:type="spellEnd"/>
      <w:r w:rsidRPr="00AD1BC9">
        <w:rPr>
          <w:b/>
          <w:bCs/>
        </w:rPr>
        <w:t>:</w:t>
      </w:r>
      <w:r w:rsidR="00CF490E">
        <w:rPr>
          <w:b/>
          <w:bCs/>
        </w:rPr>
        <w:t xml:space="preserve"> </w:t>
      </w:r>
      <w:r w:rsidR="00CF490E">
        <w:rPr>
          <w:bCs/>
        </w:rPr>
        <w:t>Robert Cerón, David Solís</w:t>
      </w:r>
      <w:r w:rsidR="00502EB3">
        <w:rPr>
          <w:bCs/>
        </w:rPr>
        <w:t>, Juan Castro</w:t>
      </w:r>
    </w:p>
    <w:p w14:paraId="58526BB8" w14:textId="77777777" w:rsidR="00AD1BC9" w:rsidRDefault="00AD1BC9" w:rsidP="00AD1BC9">
      <w:pPr>
        <w:pStyle w:val="Contenido"/>
        <w:ind w:left="360"/>
      </w:pPr>
    </w:p>
    <w:p w14:paraId="6CDB8598" w14:textId="3FA122ED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</w:t>
      </w:r>
      <w:r w:rsidR="00502EB3">
        <w:t>Robert Cerón</w:t>
      </w:r>
    </w:p>
    <w:p w14:paraId="0BCB120E" w14:textId="7F513523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</w:t>
      </w:r>
      <w:r w:rsidR="00502EB3">
        <w:t>Juan Castro</w:t>
      </w:r>
    </w:p>
    <w:p w14:paraId="2017C7BD" w14:textId="3ED690C6" w:rsidR="00AD1BC9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</w:t>
      </w:r>
      <w:r w:rsidR="00502EB3">
        <w:t>David Solís</w:t>
      </w:r>
    </w:p>
    <w:p w14:paraId="4F02BB08" w14:textId="4A9CDBA3" w:rsidR="00CD528B" w:rsidRDefault="00CD528B" w:rsidP="00CD528B">
      <w:pPr>
        <w:pStyle w:val="Contenido"/>
        <w:numPr>
          <w:ilvl w:val="0"/>
          <w:numId w:val="1"/>
        </w:numPr>
      </w:pPr>
      <w:proofErr w:type="spellStart"/>
      <w:r w:rsidRPr="00AD1BC9">
        <w:rPr>
          <w:b/>
          <w:bCs/>
        </w:rPr>
        <w:t>Tester</w:t>
      </w:r>
      <w:proofErr w:type="spellEnd"/>
      <w:r w:rsidRPr="00AD1BC9">
        <w:rPr>
          <w:b/>
          <w:bCs/>
        </w:rPr>
        <w:t>:</w:t>
      </w:r>
      <w:r>
        <w:t xml:space="preserve"> </w:t>
      </w:r>
      <w:r w:rsidR="00502EB3">
        <w:t>Juan Castro</w:t>
      </w:r>
    </w:p>
    <w:p w14:paraId="15EF4F31" w14:textId="169FCFD4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</w:t>
      </w:r>
      <w:r w:rsidR="00502EB3">
        <w:t>David Solís</w:t>
      </w:r>
    </w:p>
    <w:p w14:paraId="456CB69B" w14:textId="3536C52E" w:rsidR="00CD528B" w:rsidRDefault="00CD528B" w:rsidP="00CD528B">
      <w:pPr>
        <w:pStyle w:val="Contenido"/>
        <w:numPr>
          <w:ilvl w:val="0"/>
          <w:numId w:val="1"/>
        </w:numPr>
      </w:pPr>
      <w:proofErr w:type="spellStart"/>
      <w:r w:rsidRPr="00CD528B">
        <w:rPr>
          <w:b/>
          <w:bCs/>
        </w:rPr>
        <w:t>Team</w:t>
      </w:r>
      <w:proofErr w:type="spellEnd"/>
      <w:r w:rsidRPr="00CD528B">
        <w:rPr>
          <w:b/>
          <w:bCs/>
        </w:rPr>
        <w:t xml:space="preserve"> lead:</w:t>
      </w:r>
      <w:r>
        <w:t xml:space="preserve"> </w:t>
      </w:r>
      <w:r w:rsidR="00502EB3">
        <w:t>Robert Cerón</w:t>
      </w:r>
    </w:p>
    <w:p w14:paraId="42B8DBB3" w14:textId="0F0287C8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Desarrolladores back </w:t>
      </w:r>
      <w:proofErr w:type="spellStart"/>
      <w:r w:rsidRPr="00CD528B">
        <w:rPr>
          <w:b/>
          <w:bCs/>
        </w:rPr>
        <w:t>end</w:t>
      </w:r>
      <w:proofErr w:type="spellEnd"/>
      <w:r w:rsidRPr="00CD528B">
        <w:rPr>
          <w:b/>
          <w:bCs/>
        </w:rPr>
        <w:t>:</w:t>
      </w:r>
      <w:r>
        <w:t xml:space="preserve"> </w:t>
      </w:r>
      <w:r w:rsidR="00502EB3">
        <w:rPr>
          <w:bCs/>
        </w:rPr>
        <w:t>Robert Cerón, David Solís, Juan Castro</w:t>
      </w:r>
    </w:p>
    <w:p w14:paraId="3BBA5DE0" w14:textId="2F84DC3B" w:rsidR="009254C8" w:rsidRDefault="00CD528B" w:rsidP="00CD528B">
      <w:pPr>
        <w:pStyle w:val="Contenido"/>
        <w:numPr>
          <w:ilvl w:val="0"/>
          <w:numId w:val="1"/>
        </w:numPr>
        <w:sectPr w:rsidR="009254C8" w:rsidSect="00D605E2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t xml:space="preserve">Desarrolladores Front </w:t>
      </w:r>
      <w:proofErr w:type="spellStart"/>
      <w:r w:rsidRPr="001C714F">
        <w:rPr>
          <w:b/>
          <w:bCs/>
        </w:rPr>
        <w:t>End</w:t>
      </w:r>
      <w:proofErr w:type="spellEnd"/>
      <w:r w:rsidRPr="001C714F">
        <w:rPr>
          <w:b/>
          <w:bCs/>
        </w:rPr>
        <w:t>:</w:t>
      </w:r>
      <w:r w:rsidR="00502EB3" w:rsidRPr="00502EB3">
        <w:rPr>
          <w:bCs/>
        </w:rPr>
        <w:t xml:space="preserve"> </w:t>
      </w:r>
      <w:r w:rsidR="00502EB3">
        <w:rPr>
          <w:bCs/>
        </w:rPr>
        <w:t>Robert Cerón, David Solís, Juan Castro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652"/>
        <w:gridCol w:w="2005"/>
        <w:gridCol w:w="3297"/>
        <w:gridCol w:w="4394"/>
        <w:gridCol w:w="5387"/>
      </w:tblGrid>
      <w:tr w:rsidR="00CD528B" w14:paraId="7B98E11D" w14:textId="77777777" w:rsidTr="000C2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2" w:type="dxa"/>
          </w:tcPr>
          <w:p w14:paraId="412A6375" w14:textId="29421A9D" w:rsidR="00CD528B" w:rsidRDefault="00CD528B" w:rsidP="00CD528B">
            <w:pPr>
              <w:pStyle w:val="Contenido"/>
            </w:pPr>
            <w:r>
              <w:t>ID</w:t>
            </w:r>
          </w:p>
        </w:tc>
        <w:tc>
          <w:tcPr>
            <w:tcW w:w="2005" w:type="dxa"/>
          </w:tcPr>
          <w:p w14:paraId="12366675" w14:textId="2EA42A0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97" w:type="dxa"/>
          </w:tcPr>
          <w:p w14:paraId="4C056002" w14:textId="78A0F698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05410DD6" w14:textId="73B4E830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87" w:type="dxa"/>
          </w:tcPr>
          <w:p w14:paraId="2BBC8DCE" w14:textId="31768C9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CD528B" w14:paraId="32B72760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301081A" w14:textId="2BFC97F5" w:rsidR="00CD528B" w:rsidRDefault="00CD528B" w:rsidP="00CD528B">
            <w:pPr>
              <w:pStyle w:val="Contenido"/>
            </w:pPr>
            <w:r>
              <w:t>1</w:t>
            </w:r>
          </w:p>
        </w:tc>
        <w:tc>
          <w:tcPr>
            <w:tcW w:w="2005" w:type="dxa"/>
          </w:tcPr>
          <w:p w14:paraId="49A09CF2" w14:textId="04D4E040" w:rsidR="00CD528B" w:rsidRDefault="002720CF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31B1BF0A" w14:textId="38C2E6AE" w:rsidR="00CD528B" w:rsidRDefault="002720CF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un objeto nostálgico</w:t>
            </w:r>
          </w:p>
        </w:tc>
        <w:tc>
          <w:tcPr>
            <w:tcW w:w="4394" w:type="dxa"/>
          </w:tcPr>
          <w:p w14:paraId="0AFAB548" w14:textId="4D92142D" w:rsidR="00CD528B" w:rsidRDefault="002720CF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recuerdos de la infancia</w:t>
            </w:r>
          </w:p>
        </w:tc>
        <w:tc>
          <w:tcPr>
            <w:tcW w:w="5387" w:type="dxa"/>
          </w:tcPr>
          <w:p w14:paraId="4F094C0B" w14:textId="7F708457" w:rsidR="00CD528B" w:rsidRDefault="002720CF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ingresar nombre obligatorio, categoría y descripción opcional. El sistema debe guardar correctamente el objeto.</w:t>
            </w:r>
          </w:p>
        </w:tc>
      </w:tr>
      <w:tr w:rsidR="00CD528B" w14:paraId="6EFC37EE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76E5E80" w14:textId="2B81398F" w:rsidR="00CD528B" w:rsidRDefault="00613222" w:rsidP="00CD528B">
            <w:pPr>
              <w:pStyle w:val="Contenido"/>
            </w:pPr>
            <w:r>
              <w:t>2</w:t>
            </w:r>
          </w:p>
        </w:tc>
        <w:tc>
          <w:tcPr>
            <w:tcW w:w="2005" w:type="dxa"/>
          </w:tcPr>
          <w:p w14:paraId="202C1910" w14:textId="7D8EB490" w:rsidR="00CD528B" w:rsidRDefault="0061322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56CA3601" w14:textId="64F71C21" w:rsidR="00CD528B" w:rsidRDefault="002720CF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20CF">
              <w:t>Visualizar mis objetos registrados</w:t>
            </w:r>
          </w:p>
        </w:tc>
        <w:tc>
          <w:tcPr>
            <w:tcW w:w="4394" w:type="dxa"/>
          </w:tcPr>
          <w:p w14:paraId="2686B13C" w14:textId="2696F153" w:rsidR="00CD528B" w:rsidRDefault="002720CF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20CF">
              <w:t>Consultar mis colecciones</w:t>
            </w:r>
          </w:p>
        </w:tc>
        <w:tc>
          <w:tcPr>
            <w:tcW w:w="5387" w:type="dxa"/>
          </w:tcPr>
          <w:p w14:paraId="184A21B7" w14:textId="01831FD8" w:rsidR="00CD528B" w:rsidRDefault="002720CF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20CF">
              <w:t>Debe mostrar una lista de objetos registrados con nombre y categoría. La lista debe actualizarse al agregar o eliminar objetos.</w:t>
            </w:r>
          </w:p>
        </w:tc>
      </w:tr>
      <w:tr w:rsidR="00CD528B" w14:paraId="43B4B276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CFA861E" w14:textId="1E695C11" w:rsidR="00CD528B" w:rsidRDefault="002720CF" w:rsidP="00CD528B">
            <w:pPr>
              <w:pStyle w:val="Contenido"/>
            </w:pPr>
            <w:r>
              <w:t>3</w:t>
            </w:r>
          </w:p>
        </w:tc>
        <w:tc>
          <w:tcPr>
            <w:tcW w:w="2005" w:type="dxa"/>
          </w:tcPr>
          <w:p w14:paraId="11F81307" w14:textId="3DB1FAAE" w:rsidR="00CD528B" w:rsidRDefault="002720CF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74FEBD1F" w14:textId="5AD24888" w:rsidR="00CD528B" w:rsidRDefault="002720CF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20CF">
              <w:t>Editar la información de un objeto</w:t>
            </w:r>
            <w:r>
              <w:t xml:space="preserve"> (Recuerdo)</w:t>
            </w:r>
          </w:p>
        </w:tc>
        <w:tc>
          <w:tcPr>
            <w:tcW w:w="4394" w:type="dxa"/>
          </w:tcPr>
          <w:p w14:paraId="6BAA3656" w14:textId="48BC3F42" w:rsidR="00CD528B" w:rsidRDefault="002720CF" w:rsidP="002720C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actualizados mis recuerdos</w:t>
            </w:r>
          </w:p>
        </w:tc>
        <w:tc>
          <w:tcPr>
            <w:tcW w:w="5387" w:type="dxa"/>
          </w:tcPr>
          <w:p w14:paraId="7BF3669E" w14:textId="4858E9BC" w:rsidR="002720CF" w:rsidRDefault="002720CF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seleccionar un objeto y modificar sus datos. Los cambios deben guardarse correctamente.</w:t>
            </w:r>
          </w:p>
        </w:tc>
      </w:tr>
      <w:tr w:rsidR="002720CF" w14:paraId="0081CE39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096002B" w14:textId="673BC611" w:rsidR="002720CF" w:rsidRDefault="002720CF" w:rsidP="00CD528B">
            <w:pPr>
              <w:pStyle w:val="Contenido"/>
            </w:pPr>
            <w:r>
              <w:t>4</w:t>
            </w:r>
          </w:p>
        </w:tc>
        <w:tc>
          <w:tcPr>
            <w:tcW w:w="2005" w:type="dxa"/>
          </w:tcPr>
          <w:p w14:paraId="259155A7" w14:textId="6E7E08C1" w:rsidR="002720CF" w:rsidRDefault="002720CF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538FADF3" w14:textId="624B7D86" w:rsidR="002720CF" w:rsidRPr="002720CF" w:rsidRDefault="003D179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un objeto (Recuerdo)</w:t>
            </w:r>
          </w:p>
        </w:tc>
        <w:tc>
          <w:tcPr>
            <w:tcW w:w="4394" w:type="dxa"/>
          </w:tcPr>
          <w:p w14:paraId="4A112BA7" w14:textId="73FE4855" w:rsidR="002720CF" w:rsidRDefault="003D179A" w:rsidP="002720C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Quitar elementos que ya no deseo conservar</w:t>
            </w:r>
          </w:p>
        </w:tc>
        <w:tc>
          <w:tcPr>
            <w:tcW w:w="5387" w:type="dxa"/>
          </w:tcPr>
          <w:p w14:paraId="0FC4807C" w14:textId="3920F39B" w:rsidR="002720CF" w:rsidRDefault="003D179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permitir eliminar un objeto con confirmación. El objeto no debe aparecer después de eliminarse.</w:t>
            </w:r>
          </w:p>
        </w:tc>
      </w:tr>
      <w:tr w:rsidR="002720CF" w14:paraId="65771021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0ED10487" w14:textId="402E5501" w:rsidR="002720CF" w:rsidRDefault="003D179A" w:rsidP="00CD528B">
            <w:pPr>
              <w:pStyle w:val="Contenido"/>
            </w:pPr>
            <w:r>
              <w:t>5</w:t>
            </w:r>
          </w:p>
        </w:tc>
        <w:tc>
          <w:tcPr>
            <w:tcW w:w="2005" w:type="dxa"/>
          </w:tcPr>
          <w:p w14:paraId="03A75BC8" w14:textId="09D8FDD5" w:rsidR="002720CF" w:rsidRDefault="003D179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4678B121" w14:textId="512D48C1" w:rsidR="002720CF" w:rsidRPr="002720CF" w:rsidRDefault="003D179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Clasificar (Recuerdos) objetos por categorías</w:t>
            </w:r>
          </w:p>
        </w:tc>
        <w:tc>
          <w:tcPr>
            <w:tcW w:w="4394" w:type="dxa"/>
          </w:tcPr>
          <w:p w14:paraId="1F301A4A" w14:textId="17A38A28" w:rsidR="002720CF" w:rsidRDefault="003D179A" w:rsidP="002720C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Organizar mejor mi colección</w:t>
            </w:r>
          </w:p>
        </w:tc>
        <w:tc>
          <w:tcPr>
            <w:tcW w:w="5387" w:type="dxa"/>
          </w:tcPr>
          <w:p w14:paraId="136D5C35" w14:textId="3DA1255E" w:rsidR="002720CF" w:rsidRDefault="003D179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79A">
              <w:t>Debe permitir asignar una categoría al crear o editar un objeto. Debe visualizarse en la lista.</w:t>
            </w:r>
          </w:p>
        </w:tc>
      </w:tr>
      <w:tr w:rsidR="002720CF" w14:paraId="2E8C9946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23B2A8A4" w14:textId="6A235E83" w:rsidR="002720CF" w:rsidRDefault="003D179A" w:rsidP="00CD528B">
            <w:pPr>
              <w:pStyle w:val="Contenido"/>
            </w:pPr>
            <w:r>
              <w:t>6</w:t>
            </w:r>
          </w:p>
        </w:tc>
        <w:tc>
          <w:tcPr>
            <w:tcW w:w="2005" w:type="dxa"/>
          </w:tcPr>
          <w:p w14:paraId="17FC6F93" w14:textId="2CCF9E6D" w:rsidR="002720CF" w:rsidRDefault="003D179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4A5125A1" w14:textId="0765358A" w:rsidR="002720CF" w:rsidRPr="002720CF" w:rsidRDefault="003D179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Buscar objetos (Recuerdos) por nombre o categoría</w:t>
            </w:r>
          </w:p>
        </w:tc>
        <w:tc>
          <w:tcPr>
            <w:tcW w:w="4394" w:type="dxa"/>
          </w:tcPr>
          <w:p w14:paraId="261D796A" w14:textId="5AE27237" w:rsidR="002720CF" w:rsidRDefault="003D179A" w:rsidP="002720C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Encontrar fácilmente un recuerdo</w:t>
            </w:r>
          </w:p>
        </w:tc>
        <w:tc>
          <w:tcPr>
            <w:tcW w:w="5387" w:type="dxa"/>
          </w:tcPr>
          <w:p w14:paraId="53C7AEE0" w14:textId="7B55C310" w:rsidR="002720CF" w:rsidRDefault="003D179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permitir ingresar texto de búsqueda y mostrar resultados coincidentes.</w:t>
            </w:r>
          </w:p>
        </w:tc>
      </w:tr>
      <w:tr w:rsidR="002720CF" w14:paraId="1986E63F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62E0DA5C" w14:textId="242941E3" w:rsidR="002720CF" w:rsidRDefault="003D179A" w:rsidP="00CD528B">
            <w:pPr>
              <w:pStyle w:val="Contenido"/>
            </w:pPr>
            <w:r>
              <w:t>7</w:t>
            </w:r>
          </w:p>
        </w:tc>
        <w:tc>
          <w:tcPr>
            <w:tcW w:w="2005" w:type="dxa"/>
          </w:tcPr>
          <w:p w14:paraId="6725E3A5" w14:textId="402432AE" w:rsidR="002720CF" w:rsidRDefault="003D179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339B242F" w14:textId="20C0CE99" w:rsidR="002720CF" w:rsidRPr="002720CF" w:rsidRDefault="003D179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Agregar descripciones o historias</w:t>
            </w:r>
          </w:p>
        </w:tc>
        <w:tc>
          <w:tcPr>
            <w:tcW w:w="4394" w:type="dxa"/>
          </w:tcPr>
          <w:p w14:paraId="61C7E07C" w14:textId="08136ACB" w:rsidR="002720CF" w:rsidRDefault="003D179A" w:rsidP="002720C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el significado emocional del recuerdo</w:t>
            </w:r>
          </w:p>
        </w:tc>
        <w:tc>
          <w:tcPr>
            <w:tcW w:w="5387" w:type="dxa"/>
          </w:tcPr>
          <w:p w14:paraId="4BFBE4D7" w14:textId="2AA6BA7D" w:rsidR="002720CF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agregar texto largo sin límite corto. La información debe guardarse y mostrarse correctamente.</w:t>
            </w:r>
          </w:p>
        </w:tc>
      </w:tr>
      <w:tr w:rsidR="005E2BF2" w14:paraId="3BBCF699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A2579D5" w14:textId="77777777" w:rsidR="005E2BF2" w:rsidRDefault="005E2BF2" w:rsidP="00CD528B">
            <w:pPr>
              <w:pStyle w:val="Contenido"/>
            </w:pPr>
          </w:p>
        </w:tc>
        <w:tc>
          <w:tcPr>
            <w:tcW w:w="2005" w:type="dxa"/>
          </w:tcPr>
          <w:p w14:paraId="6ABFB665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7" w:type="dxa"/>
          </w:tcPr>
          <w:p w14:paraId="57C52E9C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429A026B" w14:textId="77777777" w:rsidR="005E2BF2" w:rsidRDefault="005E2BF2" w:rsidP="002720C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87" w:type="dxa"/>
          </w:tcPr>
          <w:p w14:paraId="295BA45B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BF2" w14:paraId="6D0F187E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B4D269E" w14:textId="2E714AC4" w:rsidR="005E2BF2" w:rsidRDefault="005E2BF2" w:rsidP="00CD528B">
            <w:pPr>
              <w:pStyle w:val="Contenido"/>
            </w:pPr>
            <w:r>
              <w:lastRenderedPageBreak/>
              <w:t>8</w:t>
            </w:r>
          </w:p>
        </w:tc>
        <w:tc>
          <w:tcPr>
            <w:tcW w:w="2005" w:type="dxa"/>
          </w:tcPr>
          <w:p w14:paraId="39CF6FD6" w14:textId="2B994910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660248EB" w14:textId="2BF6D19F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reportes de mi colección</w:t>
            </w:r>
          </w:p>
        </w:tc>
        <w:tc>
          <w:tcPr>
            <w:tcW w:w="4394" w:type="dxa"/>
          </w:tcPr>
          <w:p w14:paraId="00B459F5" w14:textId="0CD1229B" w:rsidR="005E2BF2" w:rsidRDefault="005E2BF2" w:rsidP="002720C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objetos (Recuerdos) guardados</w:t>
            </w:r>
          </w:p>
        </w:tc>
        <w:tc>
          <w:tcPr>
            <w:tcW w:w="5387" w:type="dxa"/>
          </w:tcPr>
          <w:p w14:paraId="21EBC5C7" w14:textId="7BC515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mostrar cantidad de objetos por categoría de forma clara (lista o conteo).</w:t>
            </w:r>
          </w:p>
        </w:tc>
      </w:tr>
      <w:tr w:rsidR="005E2BF2" w14:paraId="6A91466E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772B7DC3" w14:textId="77777777" w:rsidR="005E2BF2" w:rsidRDefault="005E2BF2" w:rsidP="00CD528B">
            <w:pPr>
              <w:pStyle w:val="Contenido"/>
            </w:pPr>
          </w:p>
        </w:tc>
        <w:tc>
          <w:tcPr>
            <w:tcW w:w="2005" w:type="dxa"/>
          </w:tcPr>
          <w:p w14:paraId="5A849E4B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7" w:type="dxa"/>
          </w:tcPr>
          <w:p w14:paraId="2CB99836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671117D9" w14:textId="77777777" w:rsidR="005E2BF2" w:rsidRDefault="005E2BF2" w:rsidP="002720C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87" w:type="dxa"/>
          </w:tcPr>
          <w:p w14:paraId="15CCBD92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BF2" w14:paraId="607D068E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6247D33C" w14:textId="77777777" w:rsidR="005E2BF2" w:rsidRDefault="005E2BF2" w:rsidP="00CD528B">
            <w:pPr>
              <w:pStyle w:val="Contenido"/>
            </w:pPr>
          </w:p>
        </w:tc>
        <w:tc>
          <w:tcPr>
            <w:tcW w:w="2005" w:type="dxa"/>
          </w:tcPr>
          <w:p w14:paraId="787F8680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7" w:type="dxa"/>
          </w:tcPr>
          <w:p w14:paraId="4F57D74F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77EBC072" w14:textId="77777777" w:rsidR="005E2BF2" w:rsidRDefault="005E2BF2" w:rsidP="002720C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87" w:type="dxa"/>
          </w:tcPr>
          <w:p w14:paraId="2A42D1F2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BF2" w14:paraId="2680DC72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7716707" w14:textId="77777777" w:rsidR="005E2BF2" w:rsidRDefault="005E2BF2" w:rsidP="00CD528B">
            <w:pPr>
              <w:pStyle w:val="Contenido"/>
            </w:pPr>
          </w:p>
        </w:tc>
        <w:tc>
          <w:tcPr>
            <w:tcW w:w="2005" w:type="dxa"/>
          </w:tcPr>
          <w:p w14:paraId="148A5189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7" w:type="dxa"/>
          </w:tcPr>
          <w:p w14:paraId="1966AE04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132EA09B" w14:textId="77777777" w:rsidR="005E2BF2" w:rsidRDefault="005E2BF2" w:rsidP="002720C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87" w:type="dxa"/>
          </w:tcPr>
          <w:p w14:paraId="7ED402EB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BF2" w14:paraId="0B9BA707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895CA9F" w14:textId="77777777" w:rsidR="005E2BF2" w:rsidRDefault="005E2BF2" w:rsidP="00CD528B">
            <w:pPr>
              <w:pStyle w:val="Contenido"/>
            </w:pPr>
          </w:p>
        </w:tc>
        <w:tc>
          <w:tcPr>
            <w:tcW w:w="2005" w:type="dxa"/>
          </w:tcPr>
          <w:p w14:paraId="658AFAFE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7" w:type="dxa"/>
          </w:tcPr>
          <w:p w14:paraId="1FCBDC2F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6ACABEDA" w14:textId="77777777" w:rsidR="005E2BF2" w:rsidRDefault="005E2BF2" w:rsidP="002720C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87" w:type="dxa"/>
          </w:tcPr>
          <w:p w14:paraId="7F08B1D8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BF2" w14:paraId="033E4560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6D637F3F" w14:textId="77777777" w:rsidR="005E2BF2" w:rsidRDefault="005E2BF2" w:rsidP="00CD528B">
            <w:pPr>
              <w:pStyle w:val="Contenido"/>
            </w:pPr>
          </w:p>
        </w:tc>
        <w:tc>
          <w:tcPr>
            <w:tcW w:w="2005" w:type="dxa"/>
          </w:tcPr>
          <w:p w14:paraId="1D158D93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7" w:type="dxa"/>
          </w:tcPr>
          <w:p w14:paraId="5EE4F347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1055D173" w14:textId="77777777" w:rsidR="005E2BF2" w:rsidRDefault="005E2BF2" w:rsidP="002720C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87" w:type="dxa"/>
          </w:tcPr>
          <w:p w14:paraId="4750D669" w14:textId="77777777" w:rsidR="005E2BF2" w:rsidRDefault="005E2BF2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BF2" w14:paraId="2990AE09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06F83571" w14:textId="77777777" w:rsidR="005E2BF2" w:rsidRDefault="005E2BF2" w:rsidP="00CD528B">
            <w:pPr>
              <w:pStyle w:val="Contenido"/>
            </w:pPr>
          </w:p>
        </w:tc>
        <w:tc>
          <w:tcPr>
            <w:tcW w:w="2005" w:type="dxa"/>
          </w:tcPr>
          <w:p w14:paraId="7B26E10E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7" w:type="dxa"/>
          </w:tcPr>
          <w:p w14:paraId="1D94BEFB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6E6F52E9" w14:textId="77777777" w:rsidR="005E2BF2" w:rsidRDefault="005E2BF2" w:rsidP="002720C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87" w:type="dxa"/>
          </w:tcPr>
          <w:p w14:paraId="3FCCA988" w14:textId="77777777" w:rsidR="005E2BF2" w:rsidRDefault="005E2B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  <w:bookmarkStart w:id="0" w:name="_GoBack"/>
      <w:bookmarkEnd w:id="0"/>
    </w:p>
    <w:p w14:paraId="41C0B4D6" w14:textId="231D9F30" w:rsidR="00CD528B" w:rsidRDefault="00CD528B" w:rsidP="00D077E9">
      <w:pPr>
        <w:pStyle w:val="Ttulo1"/>
      </w:pPr>
      <w:r>
        <w:lastRenderedPageBreak/>
        <w:t>Product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F757CE" w14:paraId="2FB375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F757CE" w14:paraId="615B0659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2B0CA1C" w14:textId="01765DEF" w:rsidR="006823F2" w:rsidRDefault="00F757CE" w:rsidP="00CD528B">
            <w:pPr>
              <w:pStyle w:val="Contenido"/>
            </w:pPr>
            <w:r>
              <w:t>1</w:t>
            </w:r>
          </w:p>
        </w:tc>
        <w:tc>
          <w:tcPr>
            <w:tcW w:w="2513" w:type="dxa"/>
          </w:tcPr>
          <w:p w14:paraId="234656A3" w14:textId="70AF25BD" w:rsidR="006823F2" w:rsidRDefault="00C173FD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5C76631C" w14:textId="4497564B" w:rsidR="006823F2" w:rsidRDefault="00C173FD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un objeto nostálgico</w:t>
            </w:r>
          </w:p>
        </w:tc>
        <w:tc>
          <w:tcPr>
            <w:tcW w:w="4394" w:type="dxa"/>
          </w:tcPr>
          <w:p w14:paraId="44C51658" w14:textId="3738FDF2" w:rsidR="006823F2" w:rsidRDefault="00C173FD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recuerdos de la infancia</w:t>
            </w:r>
          </w:p>
        </w:tc>
        <w:tc>
          <w:tcPr>
            <w:tcW w:w="1559" w:type="dxa"/>
          </w:tcPr>
          <w:p w14:paraId="57F6FA65" w14:textId="17FDAB7C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38F0D905" w14:textId="6038724A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635C9440" w14:textId="77777777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  <w:p w14:paraId="0AC276FA" w14:textId="082504AA" w:rsidR="00FA2339" w:rsidRDefault="00FA2339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896758">
              <w:t>20</w:t>
            </w:r>
            <w:r>
              <w:t xml:space="preserve"> Min)</w:t>
            </w:r>
          </w:p>
        </w:tc>
      </w:tr>
      <w:tr w:rsidR="006823F2" w14:paraId="669B3007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C0F60A4" w14:textId="6032E6B0" w:rsidR="006823F2" w:rsidRDefault="006601EC" w:rsidP="00CD528B">
            <w:pPr>
              <w:pStyle w:val="Contenido"/>
            </w:pPr>
            <w:r>
              <w:t>2</w:t>
            </w:r>
          </w:p>
        </w:tc>
        <w:tc>
          <w:tcPr>
            <w:tcW w:w="2513" w:type="dxa"/>
          </w:tcPr>
          <w:p w14:paraId="74FB6B63" w14:textId="22CBBFD1" w:rsidR="006823F2" w:rsidRDefault="006601EC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6C539FE3" w14:textId="45FFCBD9" w:rsidR="006823F2" w:rsidRDefault="006601EC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Visualizar mis objetos registrados</w:t>
            </w:r>
          </w:p>
        </w:tc>
        <w:tc>
          <w:tcPr>
            <w:tcW w:w="4394" w:type="dxa"/>
          </w:tcPr>
          <w:p w14:paraId="5F29A918" w14:textId="326D9B25" w:rsidR="006823F2" w:rsidRDefault="006601EC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mis colecciones</w:t>
            </w:r>
          </w:p>
        </w:tc>
        <w:tc>
          <w:tcPr>
            <w:tcW w:w="1559" w:type="dxa"/>
          </w:tcPr>
          <w:p w14:paraId="5C48F1A2" w14:textId="6C12443B" w:rsidR="006823F2" w:rsidRDefault="006601EC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756AAD9D" w14:textId="14524444" w:rsidR="006823F2" w:rsidRDefault="003A2BC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1CCDABB9" w14:textId="77777777" w:rsidR="006823F2" w:rsidRDefault="003A2BC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  <w:p w14:paraId="1893511B" w14:textId="1BD9B66B" w:rsidR="00FA2339" w:rsidRDefault="00FA2339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896758">
              <w:t>20</w:t>
            </w:r>
            <w:r>
              <w:t>Min)</w:t>
            </w:r>
          </w:p>
        </w:tc>
      </w:tr>
      <w:tr w:rsidR="00F757CE" w14:paraId="6EC6C6F6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0A0645A" w14:textId="77777777" w:rsidR="006823F2" w:rsidRDefault="006601EC" w:rsidP="00CD528B">
            <w:pPr>
              <w:pStyle w:val="Contenido"/>
              <w:rPr>
                <w:i w:val="0"/>
                <w:iCs w:val="0"/>
              </w:rPr>
            </w:pPr>
            <w:r>
              <w:t>3</w:t>
            </w:r>
          </w:p>
          <w:p w14:paraId="6A8E77B9" w14:textId="3436A30B" w:rsidR="00FA63F3" w:rsidRDefault="00FA63F3" w:rsidP="00FA63F3">
            <w:pPr>
              <w:pStyle w:val="Contenido"/>
              <w:jc w:val="left"/>
            </w:pPr>
          </w:p>
        </w:tc>
        <w:tc>
          <w:tcPr>
            <w:tcW w:w="2513" w:type="dxa"/>
          </w:tcPr>
          <w:p w14:paraId="7693E5B8" w14:textId="19A046F9" w:rsidR="006823F2" w:rsidRDefault="006601EC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5C41FD3A" w14:textId="77777777" w:rsidR="006823F2" w:rsidRDefault="006601EC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la información</w:t>
            </w:r>
          </w:p>
          <w:p w14:paraId="22E0CB2B" w14:textId="1C6E39D8" w:rsidR="006601EC" w:rsidRDefault="006601EC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un objeto</w:t>
            </w:r>
          </w:p>
        </w:tc>
        <w:tc>
          <w:tcPr>
            <w:tcW w:w="4394" w:type="dxa"/>
          </w:tcPr>
          <w:p w14:paraId="24DEE5E6" w14:textId="6A090B45" w:rsidR="006823F2" w:rsidRDefault="0009233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actualizados mis recuerdos</w:t>
            </w:r>
          </w:p>
        </w:tc>
        <w:tc>
          <w:tcPr>
            <w:tcW w:w="1559" w:type="dxa"/>
          </w:tcPr>
          <w:p w14:paraId="53898749" w14:textId="77777777" w:rsidR="006823F2" w:rsidRDefault="00FA63F3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  <w:p w14:paraId="162661A7" w14:textId="5E17CEB0" w:rsidR="00FA63F3" w:rsidRDefault="00FA63F3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97D06E1" w14:textId="048B9C38" w:rsidR="006823F2" w:rsidRDefault="004E79EC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38577A4F" w14:textId="77777777" w:rsidR="003A2BC0" w:rsidRDefault="003A2BC0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  <w:p w14:paraId="2C7DBCF5" w14:textId="448515D0" w:rsidR="00FA2339" w:rsidRDefault="00FA2339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896758">
              <w:t>15</w:t>
            </w:r>
            <w:r>
              <w:t xml:space="preserve"> Min)</w:t>
            </w:r>
          </w:p>
        </w:tc>
      </w:tr>
      <w:tr w:rsidR="00FA63F3" w14:paraId="171CA79F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29B1E26" w14:textId="421B23DA" w:rsidR="00FA63F3" w:rsidRDefault="0075702D" w:rsidP="00CD528B">
            <w:pPr>
              <w:pStyle w:val="Contenido"/>
            </w:pPr>
            <w:r>
              <w:t>4</w:t>
            </w:r>
          </w:p>
        </w:tc>
        <w:tc>
          <w:tcPr>
            <w:tcW w:w="2513" w:type="dxa"/>
          </w:tcPr>
          <w:p w14:paraId="43E08A85" w14:textId="29D22EF3" w:rsidR="00FA63F3" w:rsidRDefault="0075702D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5AB252EA" w14:textId="77777777" w:rsidR="00FA63F3" w:rsidRDefault="0075702D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un objeto</w:t>
            </w:r>
          </w:p>
          <w:p w14:paraId="182EEDC1" w14:textId="71B9F65B" w:rsidR="0075702D" w:rsidRDefault="0075702D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(Recuerdo)</w:t>
            </w:r>
          </w:p>
        </w:tc>
        <w:tc>
          <w:tcPr>
            <w:tcW w:w="4394" w:type="dxa"/>
          </w:tcPr>
          <w:p w14:paraId="5B63CBFE" w14:textId="0476FB58" w:rsidR="00FA63F3" w:rsidRDefault="0075702D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Quitar elementos que ya no deseo conservar</w:t>
            </w:r>
          </w:p>
        </w:tc>
        <w:tc>
          <w:tcPr>
            <w:tcW w:w="1559" w:type="dxa"/>
          </w:tcPr>
          <w:p w14:paraId="1E95C909" w14:textId="15D66978" w:rsidR="00FA63F3" w:rsidRDefault="0075702D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734E181D" w14:textId="193775EA" w:rsidR="00FA63F3" w:rsidRDefault="004E79EC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29DC92A6" w14:textId="77777777" w:rsidR="00FA63F3" w:rsidRDefault="003A2BC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  <w:p w14:paraId="15FFF312" w14:textId="7D4FFA87" w:rsidR="00FA2339" w:rsidRDefault="009B639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896758">
              <w:t>10</w:t>
            </w:r>
            <w:r>
              <w:t xml:space="preserve"> Min)</w:t>
            </w:r>
          </w:p>
        </w:tc>
      </w:tr>
      <w:tr w:rsidR="00FA63F3" w14:paraId="7152527E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1574D70" w14:textId="5D98E9F2" w:rsidR="00FA63F3" w:rsidRDefault="0075702D" w:rsidP="00CD528B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4D4290E3" w14:textId="783D5ADC" w:rsidR="00FA63F3" w:rsidRDefault="0075702D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0DBD2E15" w14:textId="451FC713" w:rsidR="00FA63F3" w:rsidRDefault="0075702D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Clasificar objetos por categorías y subcategorías</w:t>
            </w:r>
          </w:p>
        </w:tc>
        <w:tc>
          <w:tcPr>
            <w:tcW w:w="4394" w:type="dxa"/>
          </w:tcPr>
          <w:p w14:paraId="2D9D9866" w14:textId="6CB7B810" w:rsidR="00FA63F3" w:rsidRDefault="00611E4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Organizar mejor mi colección</w:t>
            </w:r>
          </w:p>
        </w:tc>
        <w:tc>
          <w:tcPr>
            <w:tcW w:w="1559" w:type="dxa"/>
          </w:tcPr>
          <w:p w14:paraId="11EC4072" w14:textId="5734CB3F" w:rsidR="00FA63F3" w:rsidRDefault="00611E4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2F712284" w14:textId="2032BDCC" w:rsidR="00FA63F3" w:rsidRDefault="00896758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1F2A3556" w14:textId="77777777" w:rsidR="00FA63F3" w:rsidRDefault="003A2BC0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  <w:p w14:paraId="2245F846" w14:textId="5B04F6DB" w:rsidR="009B6390" w:rsidRDefault="009B6390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896758">
              <w:t>15</w:t>
            </w:r>
            <w:r>
              <w:t xml:space="preserve"> Min)</w:t>
            </w:r>
          </w:p>
        </w:tc>
      </w:tr>
      <w:tr w:rsidR="00FA63F3" w14:paraId="0491A827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E33AD65" w14:textId="1F661125" w:rsidR="00FA63F3" w:rsidRDefault="00611E4A" w:rsidP="00CD528B">
            <w:pPr>
              <w:pStyle w:val="Contenido"/>
            </w:pPr>
            <w:r>
              <w:t>6</w:t>
            </w:r>
          </w:p>
        </w:tc>
        <w:tc>
          <w:tcPr>
            <w:tcW w:w="2513" w:type="dxa"/>
          </w:tcPr>
          <w:p w14:paraId="1F900530" w14:textId="185F3F0E" w:rsidR="00FA63F3" w:rsidRDefault="00611E4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7323C1E6" w14:textId="68425944" w:rsidR="00FA63F3" w:rsidRDefault="00611E4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Buscar objetos por nombre o categoría</w:t>
            </w:r>
          </w:p>
        </w:tc>
        <w:tc>
          <w:tcPr>
            <w:tcW w:w="4394" w:type="dxa"/>
          </w:tcPr>
          <w:p w14:paraId="606DEE14" w14:textId="77777777" w:rsidR="00FA63F3" w:rsidRDefault="00611E4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Encontrar fácilmente</w:t>
            </w:r>
          </w:p>
          <w:p w14:paraId="3DD28EFD" w14:textId="61116821" w:rsidR="00611E4A" w:rsidRDefault="00611E4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recuerdo</w:t>
            </w:r>
          </w:p>
        </w:tc>
        <w:tc>
          <w:tcPr>
            <w:tcW w:w="1559" w:type="dxa"/>
          </w:tcPr>
          <w:p w14:paraId="51C45241" w14:textId="0338084D" w:rsidR="00FA63F3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7394795A" w14:textId="6D89D4DC" w:rsidR="00FA63F3" w:rsidRDefault="00896758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6E72128D" w14:textId="77777777" w:rsidR="00FA63F3" w:rsidRDefault="003A2BC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  <w:p w14:paraId="2200678F" w14:textId="7BAC7C14" w:rsidR="009B6390" w:rsidRDefault="009B639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</w:t>
            </w:r>
            <w:r w:rsidR="00937E92">
              <w:t>5</w:t>
            </w:r>
            <w:r>
              <w:t xml:space="preserve"> Min)</w:t>
            </w:r>
          </w:p>
        </w:tc>
      </w:tr>
      <w:tr w:rsidR="00B623CC" w14:paraId="57392E2C" w14:textId="77777777" w:rsidTr="00F757CE">
        <w:trPr>
          <w:gridAfter w:val="6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82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2EC936B" w14:textId="021F41CA" w:rsidR="00B623CC" w:rsidRDefault="00B623CC" w:rsidP="00CD528B">
            <w:pPr>
              <w:pStyle w:val="Contenido"/>
            </w:pPr>
          </w:p>
        </w:tc>
      </w:tr>
      <w:tr w:rsidR="000843C4" w14:paraId="44B41161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226A778" w14:textId="3B7040DB" w:rsidR="000843C4" w:rsidRDefault="00CE399C" w:rsidP="00CD528B">
            <w:pPr>
              <w:pStyle w:val="Contenido"/>
            </w:pPr>
            <w:r>
              <w:t>7</w:t>
            </w:r>
          </w:p>
        </w:tc>
        <w:tc>
          <w:tcPr>
            <w:tcW w:w="2513" w:type="dxa"/>
          </w:tcPr>
          <w:p w14:paraId="3FF36396" w14:textId="4ADB54F9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774045C9" w14:textId="23604C26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Agregar descripciones o historias</w:t>
            </w:r>
          </w:p>
        </w:tc>
        <w:tc>
          <w:tcPr>
            <w:tcW w:w="4394" w:type="dxa"/>
          </w:tcPr>
          <w:p w14:paraId="77C2171E" w14:textId="2BB82C80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Guardar el significado o importancia emocional de cada objeto</w:t>
            </w:r>
          </w:p>
        </w:tc>
        <w:tc>
          <w:tcPr>
            <w:tcW w:w="1559" w:type="dxa"/>
          </w:tcPr>
          <w:p w14:paraId="6BFDD7B3" w14:textId="7D8D4541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0448ED56" w14:textId="3C1C6BB3" w:rsidR="000843C4" w:rsidRDefault="00896758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0F2060EE" w14:textId="77777777" w:rsidR="000843C4" w:rsidRDefault="003A2BC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  <w:p w14:paraId="7CC5A0BB" w14:textId="186C0343" w:rsidR="009B6390" w:rsidRDefault="009B639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937E92">
              <w:t>10</w:t>
            </w:r>
            <w:r>
              <w:t xml:space="preserve"> Min)</w:t>
            </w:r>
          </w:p>
        </w:tc>
      </w:tr>
      <w:tr w:rsidR="000843C4" w14:paraId="5C49FC48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B0BA25C" w14:textId="0CF0344C" w:rsidR="000843C4" w:rsidRDefault="00CE399C" w:rsidP="00CD528B">
            <w:pPr>
              <w:pStyle w:val="Contenido"/>
            </w:pPr>
            <w:r>
              <w:t>8</w:t>
            </w:r>
          </w:p>
        </w:tc>
        <w:tc>
          <w:tcPr>
            <w:tcW w:w="2513" w:type="dxa"/>
          </w:tcPr>
          <w:p w14:paraId="18608162" w14:textId="31C13B6F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49505DE6" w14:textId="41ABCA6C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reportes de mi colección</w:t>
            </w:r>
          </w:p>
        </w:tc>
        <w:tc>
          <w:tcPr>
            <w:tcW w:w="4394" w:type="dxa"/>
          </w:tcPr>
          <w:p w14:paraId="2B2F1D78" w14:textId="3337BA19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mis objetos guardados</w:t>
            </w:r>
          </w:p>
        </w:tc>
        <w:tc>
          <w:tcPr>
            <w:tcW w:w="1559" w:type="dxa"/>
          </w:tcPr>
          <w:p w14:paraId="32785FBC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  <w:p w14:paraId="498A4110" w14:textId="33CBF4BA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7EECCB1" w14:textId="5F06EE77" w:rsidR="000843C4" w:rsidRDefault="00896758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69E4B753" w14:textId="77777777" w:rsidR="000843C4" w:rsidRDefault="003A2BC0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  <w:p w14:paraId="7F2F7FE2" w14:textId="7CF11FF0" w:rsidR="009B6390" w:rsidRDefault="009B6390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937E92">
              <w:t>15</w:t>
            </w:r>
            <w:r>
              <w:t xml:space="preserve"> Min)</w:t>
            </w:r>
          </w:p>
        </w:tc>
      </w:tr>
      <w:tr w:rsidR="000843C4" w14:paraId="6F7D4219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D6047AD" w14:textId="4F74154C" w:rsidR="000843C4" w:rsidRDefault="000843C4" w:rsidP="00CD528B">
            <w:pPr>
              <w:pStyle w:val="Contenido"/>
            </w:pPr>
          </w:p>
        </w:tc>
        <w:tc>
          <w:tcPr>
            <w:tcW w:w="2513" w:type="dxa"/>
          </w:tcPr>
          <w:p w14:paraId="11AA7272" w14:textId="6F785BD1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2F5348A" w14:textId="2D6869C8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3ED63A8" w14:textId="65FB9561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6514EF7B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6F343E83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424F18F5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43C4" w14:paraId="2DE5D18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35DA3C8" w14:textId="77777777" w:rsidR="000843C4" w:rsidRDefault="000843C4" w:rsidP="00CD528B">
            <w:pPr>
              <w:pStyle w:val="Contenido"/>
            </w:pPr>
          </w:p>
        </w:tc>
        <w:tc>
          <w:tcPr>
            <w:tcW w:w="2513" w:type="dxa"/>
          </w:tcPr>
          <w:p w14:paraId="2A60FC4F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65BC3591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05FF7D6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CB37F64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0D2B1771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492F1282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43C4" w14:paraId="220CECB6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4A31841" w14:textId="77777777" w:rsidR="000843C4" w:rsidRDefault="000843C4" w:rsidP="00CD528B">
            <w:pPr>
              <w:pStyle w:val="Contenido"/>
            </w:pPr>
          </w:p>
        </w:tc>
        <w:tc>
          <w:tcPr>
            <w:tcW w:w="2513" w:type="dxa"/>
          </w:tcPr>
          <w:p w14:paraId="5FE66003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3FE2A3C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68A6FCC9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693CA5AD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6ACC4F3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3D0C75B8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43C4" w14:paraId="56D73C1C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4E1C5ED" w14:textId="77777777" w:rsidR="000843C4" w:rsidRDefault="000843C4" w:rsidP="00CD528B">
            <w:pPr>
              <w:pStyle w:val="Contenido"/>
            </w:pPr>
          </w:p>
        </w:tc>
        <w:tc>
          <w:tcPr>
            <w:tcW w:w="2513" w:type="dxa"/>
          </w:tcPr>
          <w:p w14:paraId="4472FDB3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0A7B8563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3FB8D3C6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0A11E3C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3011AC54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310CE5C3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43C4" w14:paraId="295E7B46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A29E8F3" w14:textId="77777777" w:rsidR="000843C4" w:rsidRDefault="000843C4" w:rsidP="00CD528B">
            <w:pPr>
              <w:pStyle w:val="Contenido"/>
            </w:pPr>
          </w:p>
        </w:tc>
        <w:tc>
          <w:tcPr>
            <w:tcW w:w="2513" w:type="dxa"/>
          </w:tcPr>
          <w:p w14:paraId="54DA5F88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88FD985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198997C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644FF89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00C34A3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7F4C3371" w14:textId="77777777" w:rsidR="000843C4" w:rsidRDefault="000843C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43C4" w14:paraId="184279AE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8AC04C6" w14:textId="77777777" w:rsidR="000843C4" w:rsidRDefault="000843C4" w:rsidP="00CD528B">
            <w:pPr>
              <w:pStyle w:val="Contenido"/>
            </w:pPr>
          </w:p>
        </w:tc>
        <w:tc>
          <w:tcPr>
            <w:tcW w:w="2513" w:type="dxa"/>
          </w:tcPr>
          <w:p w14:paraId="6A3FD953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E81243D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B57FEE5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69DA5CA6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92134C0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9F1B1E6" w14:textId="77777777" w:rsidR="000843C4" w:rsidRDefault="000843C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0F87D4" w14:textId="452C69D9" w:rsidR="009254C8" w:rsidRDefault="000843C4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  <w:r>
        <w:t>&lt;</w:t>
      </w: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5829" w:type="dxa"/>
        <w:tblLook w:val="04A0" w:firstRow="1" w:lastRow="0" w:firstColumn="1" w:lastColumn="0" w:noHBand="0" w:noVBand="1"/>
      </w:tblPr>
      <w:tblGrid>
        <w:gridCol w:w="4253"/>
        <w:gridCol w:w="3354"/>
        <w:gridCol w:w="3828"/>
        <w:gridCol w:w="4394"/>
      </w:tblGrid>
      <w:tr w:rsidR="006823F2" w14:paraId="1E5EC4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13989E9" w14:textId="3DF594ED" w:rsidR="006823F2" w:rsidRDefault="006823F2" w:rsidP="006823F2">
            <w:pPr>
              <w:pStyle w:val="Contenido"/>
            </w:pPr>
            <w:r>
              <w:t>Sprint 1</w:t>
            </w:r>
          </w:p>
        </w:tc>
        <w:tc>
          <w:tcPr>
            <w:tcW w:w="3354" w:type="dxa"/>
          </w:tcPr>
          <w:p w14:paraId="276C8716" w14:textId="339ECE93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828" w:type="dxa"/>
          </w:tcPr>
          <w:p w14:paraId="09872FDC" w14:textId="6108228F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4394" w:type="dxa"/>
          </w:tcPr>
          <w:p w14:paraId="2243CEBC" w14:textId="7D95D40E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4</w:t>
            </w:r>
          </w:p>
        </w:tc>
      </w:tr>
      <w:tr w:rsidR="006823F2" w14:paraId="11D001C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4A68520" w14:textId="4B5E40E4" w:rsidR="006823F2" w:rsidRPr="006823F2" w:rsidRDefault="006823F2" w:rsidP="006823F2">
            <w:pPr>
              <w:pStyle w:val="Contenido"/>
              <w:rPr>
                <w:b w:val="0"/>
                <w:bCs w:val="0"/>
              </w:rPr>
            </w:pPr>
            <w:r w:rsidRPr="006823F2">
              <w:rPr>
                <w:b w:val="0"/>
                <w:bCs w:val="0"/>
              </w:rPr>
              <w:t>Fecha inicio y Fecha fin</w:t>
            </w:r>
          </w:p>
        </w:tc>
        <w:tc>
          <w:tcPr>
            <w:tcW w:w="3354" w:type="dxa"/>
          </w:tcPr>
          <w:p w14:paraId="734DEFCB" w14:textId="43A6DE29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3828" w:type="dxa"/>
          </w:tcPr>
          <w:p w14:paraId="0FF5306A" w14:textId="73A59D03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4394" w:type="dxa"/>
          </w:tcPr>
          <w:p w14:paraId="4C4F1B1D" w14:textId="33857F4A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</w:tr>
    </w:tbl>
    <w:p w14:paraId="3ADAA044" w14:textId="77777777" w:rsidR="009254C8" w:rsidRDefault="009254C8" w:rsidP="006823F2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319FF4ED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D605E2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777E3" w14:textId="77777777" w:rsidR="008F1C24" w:rsidRDefault="008F1C24">
      <w:r>
        <w:separator/>
      </w:r>
    </w:p>
    <w:p w14:paraId="0E3F2F43" w14:textId="77777777" w:rsidR="008F1C24" w:rsidRDefault="008F1C24"/>
  </w:endnote>
  <w:endnote w:type="continuationSeparator" w:id="0">
    <w:p w14:paraId="38D73315" w14:textId="77777777" w:rsidR="008F1C24" w:rsidRDefault="008F1C24">
      <w:r>
        <w:continuationSeparator/>
      </w:r>
    </w:p>
    <w:p w14:paraId="32CF7589" w14:textId="77777777" w:rsidR="008F1C24" w:rsidRDefault="008F1C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450CE9" w14:textId="77777777" w:rsidR="008F1C24" w:rsidRDefault="008F1C24">
      <w:r>
        <w:separator/>
      </w:r>
    </w:p>
    <w:p w14:paraId="040D1E04" w14:textId="77777777" w:rsidR="008F1C24" w:rsidRDefault="008F1C24"/>
  </w:footnote>
  <w:footnote w:type="continuationSeparator" w:id="0">
    <w:p w14:paraId="268EF3D8" w14:textId="77777777" w:rsidR="008F1C24" w:rsidRDefault="008F1C24">
      <w:r>
        <w:continuationSeparator/>
      </w:r>
    </w:p>
    <w:p w14:paraId="552D6754" w14:textId="77777777" w:rsidR="008F1C24" w:rsidRDefault="008F1C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2482E"/>
    <w:rsid w:val="00050324"/>
    <w:rsid w:val="00066EB5"/>
    <w:rsid w:val="000747A0"/>
    <w:rsid w:val="000843C4"/>
    <w:rsid w:val="00092335"/>
    <w:rsid w:val="000A0150"/>
    <w:rsid w:val="000C2408"/>
    <w:rsid w:val="000D65EC"/>
    <w:rsid w:val="000E63C9"/>
    <w:rsid w:val="00130E9D"/>
    <w:rsid w:val="00150A6D"/>
    <w:rsid w:val="00185B35"/>
    <w:rsid w:val="00191FEC"/>
    <w:rsid w:val="001C714F"/>
    <w:rsid w:val="001F2BC8"/>
    <w:rsid w:val="001F5F6B"/>
    <w:rsid w:val="00243EBC"/>
    <w:rsid w:val="00246A35"/>
    <w:rsid w:val="002720CF"/>
    <w:rsid w:val="002748B2"/>
    <w:rsid w:val="00284348"/>
    <w:rsid w:val="002F51F5"/>
    <w:rsid w:val="00312137"/>
    <w:rsid w:val="00323392"/>
    <w:rsid w:val="00330359"/>
    <w:rsid w:val="0033762F"/>
    <w:rsid w:val="00360494"/>
    <w:rsid w:val="00366C7E"/>
    <w:rsid w:val="00384EA3"/>
    <w:rsid w:val="003A2BC0"/>
    <w:rsid w:val="003A39A1"/>
    <w:rsid w:val="003C2191"/>
    <w:rsid w:val="003D179A"/>
    <w:rsid w:val="003D3863"/>
    <w:rsid w:val="004110DE"/>
    <w:rsid w:val="0044085A"/>
    <w:rsid w:val="00485D94"/>
    <w:rsid w:val="004B21A5"/>
    <w:rsid w:val="004E5FEE"/>
    <w:rsid w:val="004E79EC"/>
    <w:rsid w:val="00502EB3"/>
    <w:rsid w:val="005037F0"/>
    <w:rsid w:val="00515F13"/>
    <w:rsid w:val="00516A86"/>
    <w:rsid w:val="005275F6"/>
    <w:rsid w:val="00572102"/>
    <w:rsid w:val="005E2BF2"/>
    <w:rsid w:val="005F1BB0"/>
    <w:rsid w:val="00611E4A"/>
    <w:rsid w:val="00613222"/>
    <w:rsid w:val="00635B71"/>
    <w:rsid w:val="00656C4D"/>
    <w:rsid w:val="006601EC"/>
    <w:rsid w:val="006823F2"/>
    <w:rsid w:val="006E5716"/>
    <w:rsid w:val="007302B3"/>
    <w:rsid w:val="00730733"/>
    <w:rsid w:val="007309A6"/>
    <w:rsid w:val="00730E3A"/>
    <w:rsid w:val="00736AAF"/>
    <w:rsid w:val="0075702D"/>
    <w:rsid w:val="00763A82"/>
    <w:rsid w:val="00765B2A"/>
    <w:rsid w:val="00783A34"/>
    <w:rsid w:val="007A582F"/>
    <w:rsid w:val="007C6B52"/>
    <w:rsid w:val="007D16C5"/>
    <w:rsid w:val="00862FE4"/>
    <w:rsid w:val="0086389A"/>
    <w:rsid w:val="0087605E"/>
    <w:rsid w:val="008941AE"/>
    <w:rsid w:val="00896758"/>
    <w:rsid w:val="008B1FEE"/>
    <w:rsid w:val="008F1C24"/>
    <w:rsid w:val="00903C32"/>
    <w:rsid w:val="00916B16"/>
    <w:rsid w:val="009173B9"/>
    <w:rsid w:val="009254C8"/>
    <w:rsid w:val="0093335D"/>
    <w:rsid w:val="0093613E"/>
    <w:rsid w:val="00937E92"/>
    <w:rsid w:val="00943026"/>
    <w:rsid w:val="00953B6E"/>
    <w:rsid w:val="00966B81"/>
    <w:rsid w:val="00977BBB"/>
    <w:rsid w:val="00977F79"/>
    <w:rsid w:val="009B2961"/>
    <w:rsid w:val="009B6390"/>
    <w:rsid w:val="009C7720"/>
    <w:rsid w:val="00A049D9"/>
    <w:rsid w:val="00A23AFA"/>
    <w:rsid w:val="00A31B3E"/>
    <w:rsid w:val="00A532F3"/>
    <w:rsid w:val="00A72342"/>
    <w:rsid w:val="00A8489E"/>
    <w:rsid w:val="00AB02A7"/>
    <w:rsid w:val="00AC29F3"/>
    <w:rsid w:val="00AD1BC9"/>
    <w:rsid w:val="00AD6FFF"/>
    <w:rsid w:val="00B231E5"/>
    <w:rsid w:val="00B623CC"/>
    <w:rsid w:val="00C02B87"/>
    <w:rsid w:val="00C173FD"/>
    <w:rsid w:val="00C4086D"/>
    <w:rsid w:val="00CA1896"/>
    <w:rsid w:val="00CB5B28"/>
    <w:rsid w:val="00CD0FEF"/>
    <w:rsid w:val="00CD528B"/>
    <w:rsid w:val="00CE399C"/>
    <w:rsid w:val="00CF490E"/>
    <w:rsid w:val="00CF5371"/>
    <w:rsid w:val="00D0323A"/>
    <w:rsid w:val="00D0559F"/>
    <w:rsid w:val="00D064B5"/>
    <w:rsid w:val="00D077E9"/>
    <w:rsid w:val="00D374CF"/>
    <w:rsid w:val="00D42CB7"/>
    <w:rsid w:val="00D5413D"/>
    <w:rsid w:val="00D570A9"/>
    <w:rsid w:val="00D57BDE"/>
    <w:rsid w:val="00D605E2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757CE"/>
    <w:rsid w:val="00F83527"/>
    <w:rsid w:val="00F83B3D"/>
    <w:rsid w:val="00FA2339"/>
    <w:rsid w:val="00FA63F3"/>
    <w:rsid w:val="00FD583F"/>
    <w:rsid w:val="00FD7488"/>
    <w:rsid w:val="00FF000B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styleId="Textoennegrita">
    <w:name w:val="Strong"/>
    <w:basedOn w:val="Fuentedeprrafopredeter"/>
    <w:uiPriority w:val="22"/>
    <w:qFormat/>
    <w:rsid w:val="007A58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9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476239" w:rsidRDefault="00913545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CEC514602C9C41ABB2694092C63DB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E558F-33B5-49CA-9196-5F1E0EA9000B}"/>
      </w:docPartPr>
      <w:docPartBody>
        <w:p w:rsidR="00476239" w:rsidRDefault="00913545">
          <w:pPr>
            <w:pStyle w:val="CEC514602C9C41ABB2694092C63DBD58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BD9461F4A18B4E2F958D8FD57C3BF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B2235-EA6F-43EC-A68D-419E34F82A53}"/>
      </w:docPartPr>
      <w:docPartBody>
        <w:p w:rsidR="00476239" w:rsidRDefault="00913545">
          <w:pPr>
            <w:pStyle w:val="BD9461F4A18B4E2F958D8FD57C3BFE0A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D4FAD"/>
    <w:rsid w:val="00476239"/>
    <w:rsid w:val="006900D1"/>
    <w:rsid w:val="00913545"/>
    <w:rsid w:val="009B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  <w:style w:type="paragraph" w:customStyle="1" w:styleId="CEC514602C9C41ABB2694092C63DBD58">
    <w:name w:val="CEC514602C9C41ABB2694092C63DBD58"/>
  </w:style>
  <w:style w:type="paragraph" w:customStyle="1" w:styleId="BD9461F4A18B4E2F958D8FD57C3BFE0A">
    <w:name w:val="BD9461F4A18B4E2F958D8FD57C3BFE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3486A-DB54-4BC7-9798-7C120C1EB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0</TotalTime>
  <Pages>9</Pages>
  <Words>812</Words>
  <Characters>4468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Udenar</cp:lastModifiedBy>
  <cp:revision>2</cp:revision>
  <cp:lastPrinted>2006-08-01T17:47:00Z</cp:lastPrinted>
  <dcterms:created xsi:type="dcterms:W3CDTF">2026-03-21T17:16:00Z</dcterms:created>
  <dcterms:modified xsi:type="dcterms:W3CDTF">2026-03-21T17:16:00Z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